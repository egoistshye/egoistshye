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8DFF8" w14:textId="77777777" w:rsidR="007E0D6D" w:rsidRPr="006A4974" w:rsidRDefault="007E0D6D" w:rsidP="007E0D6D">
      <w:pPr>
        <w:pStyle w:val="Title"/>
        <w:rPr>
          <w:sz w:val="36"/>
          <w:szCs w:val="36"/>
        </w:rPr>
      </w:pPr>
    </w:p>
    <w:p w14:paraId="046D034F" w14:textId="77777777" w:rsidR="007E0D6D" w:rsidRPr="006A4974" w:rsidRDefault="007E0D6D" w:rsidP="007E0D6D">
      <w:pPr>
        <w:pStyle w:val="Title"/>
        <w:rPr>
          <w:sz w:val="36"/>
          <w:szCs w:val="36"/>
        </w:rPr>
      </w:pPr>
    </w:p>
    <w:p w14:paraId="16AB8CBA" w14:textId="77777777" w:rsidR="007E0D6D" w:rsidRPr="006A4974" w:rsidRDefault="007E0D6D" w:rsidP="00306844">
      <w:pPr>
        <w:pStyle w:val="Title"/>
        <w:jc w:val="both"/>
        <w:rPr>
          <w:sz w:val="36"/>
          <w:szCs w:val="36"/>
        </w:rPr>
      </w:pPr>
    </w:p>
    <w:p w14:paraId="3BB9D7BE" w14:textId="508EF075" w:rsidR="007E0D6D" w:rsidRPr="006A4974" w:rsidRDefault="007E0D6D" w:rsidP="007E0D6D">
      <w:pPr>
        <w:pStyle w:val="Title"/>
        <w:rPr>
          <w:sz w:val="36"/>
          <w:szCs w:val="36"/>
        </w:rPr>
      </w:pPr>
      <w:r w:rsidRPr="006A4974">
        <w:rPr>
          <w:sz w:val="36"/>
          <w:szCs w:val="36"/>
        </w:rPr>
        <w:t>Multipage Website Report: Practical Skills Assessment for COM109</w:t>
      </w:r>
    </w:p>
    <w:p w14:paraId="3D8885A8" w14:textId="77777777" w:rsidR="00B6479E" w:rsidRPr="006A4974" w:rsidRDefault="007E0D6D" w:rsidP="007E0D6D">
      <w:pPr>
        <w:pStyle w:val="Title2"/>
        <w:rPr>
          <w:sz w:val="36"/>
          <w:szCs w:val="36"/>
        </w:rPr>
      </w:pPr>
      <w:r w:rsidRPr="006A4974">
        <w:rPr>
          <w:sz w:val="36"/>
          <w:szCs w:val="36"/>
        </w:rPr>
        <w:t xml:space="preserve">Kanafa, Alicja. </w:t>
      </w:r>
    </w:p>
    <w:p w14:paraId="63966A0A" w14:textId="7B170785" w:rsidR="007E0D6D" w:rsidRPr="006A4974" w:rsidRDefault="007E0D6D" w:rsidP="007E0D6D">
      <w:pPr>
        <w:pStyle w:val="Title2"/>
      </w:pPr>
      <w:r w:rsidRPr="006A4974">
        <w:rPr>
          <w:sz w:val="36"/>
          <w:szCs w:val="36"/>
        </w:rPr>
        <w:t>B00812143</w:t>
      </w:r>
      <w:r w:rsidRPr="006A4974">
        <w:t>.</w:t>
      </w:r>
    </w:p>
    <w:p w14:paraId="21BCF021" w14:textId="1D44B9F6" w:rsidR="007E0D6D" w:rsidRPr="006A4974" w:rsidRDefault="007E0D6D" w:rsidP="007E0D6D"/>
    <w:p w14:paraId="08722EEF" w14:textId="49540FF6" w:rsidR="007E0D6D" w:rsidRPr="006A4974" w:rsidRDefault="007E0D6D" w:rsidP="007E0D6D">
      <w:pPr>
        <w:rPr>
          <w:rFonts w:asciiTheme="majorHAnsi" w:eastAsiaTheme="majorEastAsia" w:hAnsiTheme="majorHAnsi" w:cstheme="majorBidi"/>
        </w:rPr>
      </w:pPr>
    </w:p>
    <w:p w14:paraId="38F53E10" w14:textId="335AC2A8" w:rsidR="007E0D6D" w:rsidRPr="006A4974" w:rsidRDefault="007E0D6D" w:rsidP="007E0D6D">
      <w:pPr>
        <w:rPr>
          <w:rFonts w:asciiTheme="majorHAnsi" w:eastAsiaTheme="majorEastAsia" w:hAnsiTheme="majorHAnsi" w:cstheme="majorBidi"/>
        </w:rPr>
      </w:pPr>
    </w:p>
    <w:p w14:paraId="3BEA6E83" w14:textId="2B9E7C5F" w:rsidR="007E0D6D" w:rsidRPr="006A4974" w:rsidRDefault="007E0D6D" w:rsidP="007E0D6D">
      <w:pPr>
        <w:rPr>
          <w:rFonts w:asciiTheme="majorHAnsi" w:eastAsiaTheme="majorEastAsia" w:hAnsiTheme="majorHAnsi" w:cstheme="majorBidi"/>
        </w:rPr>
      </w:pPr>
    </w:p>
    <w:p w14:paraId="7A1607BF" w14:textId="29AFB93C" w:rsidR="00D64486" w:rsidRPr="006A4974" w:rsidRDefault="00D64486">
      <w:pPr>
        <w:ind w:firstLine="720"/>
        <w:jc w:val="left"/>
        <w:rPr>
          <w:rFonts w:asciiTheme="majorHAnsi" w:eastAsiaTheme="majorEastAsia" w:hAnsiTheme="majorHAnsi" w:cstheme="majorBidi"/>
        </w:rPr>
      </w:pPr>
      <w:r w:rsidRPr="006A4974">
        <w:rPr>
          <w:rFonts w:asciiTheme="majorHAnsi" w:eastAsiaTheme="majorEastAsia" w:hAnsiTheme="majorHAnsi" w:cstheme="majorBid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szCs w:val="24"/>
        </w:rPr>
        <w:id w:val="8597002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7011C1D" w14:textId="3FD64195" w:rsidR="00205A61" w:rsidRPr="006A4974" w:rsidRDefault="00205A61" w:rsidP="00074332">
          <w:pPr>
            <w:pStyle w:val="TOCHeading"/>
            <w:ind w:firstLine="0"/>
          </w:pPr>
          <w:r w:rsidRPr="006A4974">
            <w:t>Table of Contents</w:t>
          </w:r>
        </w:p>
        <w:p w14:paraId="0CA0AFD6" w14:textId="20973B53" w:rsidR="00493BAD" w:rsidRPr="006A4974" w:rsidRDefault="00205A61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r w:rsidRPr="006A4974">
            <w:fldChar w:fldCharType="begin"/>
          </w:r>
          <w:r w:rsidRPr="006A4974">
            <w:instrText xml:space="preserve"> TOC \o "1-3" \h \z \u </w:instrText>
          </w:r>
          <w:r w:rsidRPr="006A4974">
            <w:fldChar w:fldCharType="separate"/>
          </w:r>
          <w:hyperlink w:anchor="_Toc66885758" w:history="1">
            <w:r w:rsidR="00493BAD" w:rsidRPr="006A4974">
              <w:rPr>
                <w:rStyle w:val="Hyperlink"/>
                <w:noProof/>
              </w:rPr>
              <w:t>Initial Wireframe Design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_Toc66885758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3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0B86579F" w14:textId="4FCEFC3E" w:rsidR="00493BAD" w:rsidRPr="006A4974" w:rsidRDefault="004D649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59" w:history="1">
            <w:r w:rsidR="00493BAD" w:rsidRPr="006A4974">
              <w:rPr>
                <w:rStyle w:val="Hyperlink"/>
                <w:noProof/>
              </w:rPr>
              <w:t>Home page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_Toc66885759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3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3BDC2F0D" w14:textId="12F202A7" w:rsidR="00493BAD" w:rsidRPr="006A4974" w:rsidRDefault="004D649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0" w:history="1">
            <w:r w:rsidR="00493BAD" w:rsidRPr="006A4974">
              <w:rPr>
                <w:rStyle w:val="Hyperlink"/>
                <w:noProof/>
              </w:rPr>
              <w:t>About Us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_Toc66885760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3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0905D9B9" w14:textId="7BDEEC4A" w:rsidR="00493BAD" w:rsidRPr="006A4974" w:rsidRDefault="004D649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1" w:history="1">
            <w:r w:rsidR="00493BAD" w:rsidRPr="006A4974">
              <w:rPr>
                <w:rStyle w:val="Hyperlink"/>
                <w:noProof/>
              </w:rPr>
              <w:t>Contact Us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_Toc66885761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4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407E3312" w14:textId="6EF4659C" w:rsidR="00493BAD" w:rsidRPr="006A4974" w:rsidRDefault="004D649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2" w:history="1">
            <w:r w:rsidR="00493BAD" w:rsidRPr="006A4974">
              <w:rPr>
                <w:rStyle w:val="Hyperlink"/>
                <w:noProof/>
              </w:rPr>
              <w:t>Colour Scheme Selection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_Toc66885762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4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447A2177" w14:textId="71EDF0D3" w:rsidR="00493BAD" w:rsidRPr="006A4974" w:rsidRDefault="004D649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3" w:history="1">
            <w:r w:rsidR="00493BAD" w:rsidRPr="006A4974">
              <w:rPr>
                <w:rStyle w:val="Hyperlink"/>
                <w:noProof/>
              </w:rPr>
              <w:t>Design Process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_Toc66885763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5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1C62A999" w14:textId="68CEC950" w:rsidR="00493BAD" w:rsidRPr="006A4974" w:rsidRDefault="004D649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4" w:history="1">
            <w:r w:rsidR="00493BAD" w:rsidRPr="006A4974">
              <w:rPr>
                <w:rStyle w:val="Hyperlink"/>
                <w:noProof/>
              </w:rPr>
              <w:t>Main page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_Toc66885764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6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1011247B" w14:textId="0C7B49E7" w:rsidR="00493BAD" w:rsidRPr="006A4974" w:rsidRDefault="004D649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5" w:history="1">
            <w:r w:rsidR="00493BAD" w:rsidRPr="006A4974">
              <w:rPr>
                <w:rStyle w:val="Hyperlink"/>
                <w:noProof/>
              </w:rPr>
              <w:t>About Us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_Toc66885765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6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7CB14A9D" w14:textId="47F97CB8" w:rsidR="00493BAD" w:rsidRPr="006A4974" w:rsidRDefault="004D649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6" w:history="1">
            <w:r w:rsidR="00493BAD" w:rsidRPr="006A4974">
              <w:rPr>
                <w:rStyle w:val="Hyperlink"/>
                <w:noProof/>
              </w:rPr>
              <w:t>Contact Us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_Toc66885766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7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38885143" w14:textId="5DF49092" w:rsidR="00493BAD" w:rsidRPr="006A4974" w:rsidRDefault="004D649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7" w:history="1">
            <w:r w:rsidR="00493BAD" w:rsidRPr="006A4974">
              <w:rPr>
                <w:rStyle w:val="Hyperlink"/>
                <w:noProof/>
              </w:rPr>
              <w:t>HTML/CSS validation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_Toc66885767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8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60A2444A" w14:textId="3EBE8707" w:rsidR="00493BAD" w:rsidRPr="006A4974" w:rsidRDefault="004D649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ko-KR"/>
            </w:rPr>
          </w:pPr>
          <w:hyperlink w:anchor="_Toc66885768" w:history="1">
            <w:r w:rsidR="00493BAD" w:rsidRPr="006A4974">
              <w:rPr>
                <w:rStyle w:val="Hyperlink"/>
                <w:noProof/>
                <w:lang w:eastAsia="ko-KR"/>
              </w:rPr>
              <w:t>Reference list</w:t>
            </w:r>
            <w:r w:rsidR="00493BAD" w:rsidRPr="006A4974">
              <w:rPr>
                <w:noProof/>
                <w:webHidden/>
              </w:rPr>
              <w:tab/>
            </w:r>
            <w:r w:rsidR="00493BAD" w:rsidRPr="006A4974">
              <w:rPr>
                <w:noProof/>
                <w:webHidden/>
              </w:rPr>
              <w:fldChar w:fldCharType="begin"/>
            </w:r>
            <w:r w:rsidR="00493BAD" w:rsidRPr="006A4974">
              <w:rPr>
                <w:noProof/>
                <w:webHidden/>
              </w:rPr>
              <w:instrText xml:space="preserve"> PAGEREF _Toc66885768 \h </w:instrText>
            </w:r>
            <w:r w:rsidR="00493BAD" w:rsidRPr="006A4974">
              <w:rPr>
                <w:noProof/>
                <w:webHidden/>
              </w:rPr>
            </w:r>
            <w:r w:rsidR="00493BAD" w:rsidRPr="006A4974">
              <w:rPr>
                <w:noProof/>
                <w:webHidden/>
              </w:rPr>
              <w:fldChar w:fldCharType="separate"/>
            </w:r>
            <w:r w:rsidR="00493BAD" w:rsidRPr="006A4974">
              <w:rPr>
                <w:noProof/>
                <w:webHidden/>
              </w:rPr>
              <w:t>10</w:t>
            </w:r>
            <w:r w:rsidR="00493BAD" w:rsidRPr="006A4974">
              <w:rPr>
                <w:noProof/>
                <w:webHidden/>
              </w:rPr>
              <w:fldChar w:fldCharType="end"/>
            </w:r>
          </w:hyperlink>
        </w:p>
        <w:p w14:paraId="70A04558" w14:textId="4C22B9A0" w:rsidR="00205A61" w:rsidRPr="006A4974" w:rsidRDefault="00205A61">
          <w:r w:rsidRPr="006A4974">
            <w:rPr>
              <w:b/>
              <w:bCs/>
              <w:noProof/>
            </w:rPr>
            <w:fldChar w:fldCharType="end"/>
          </w:r>
        </w:p>
      </w:sdtContent>
    </w:sdt>
    <w:p w14:paraId="5562061E" w14:textId="57A318F4" w:rsidR="007E0D6D" w:rsidRPr="006A4974" w:rsidRDefault="007E0D6D" w:rsidP="00205A61">
      <w:pPr>
        <w:pStyle w:val="TOCHeading"/>
        <w:ind w:firstLine="0"/>
      </w:pPr>
    </w:p>
    <w:p w14:paraId="0013206E" w14:textId="78CFDF3E" w:rsidR="007E0D6D" w:rsidRPr="006A4974" w:rsidRDefault="007E0D6D" w:rsidP="007E0D6D">
      <w:pPr>
        <w:rPr>
          <w:rFonts w:asciiTheme="majorHAnsi" w:eastAsiaTheme="majorEastAsia" w:hAnsiTheme="majorHAnsi" w:cstheme="majorBidi"/>
        </w:rPr>
      </w:pPr>
    </w:p>
    <w:p w14:paraId="1D5FFDB3" w14:textId="27B18EFC" w:rsidR="007E0D6D" w:rsidRPr="006A4974" w:rsidRDefault="007E0D6D">
      <w:pPr>
        <w:rPr>
          <w:rStyle w:val="Emphasis"/>
          <w:rFonts w:asciiTheme="majorHAnsi" w:eastAsiaTheme="majorEastAsia" w:hAnsiTheme="majorHAnsi" w:cstheme="majorBidi"/>
          <w:b/>
          <w:bCs/>
        </w:rPr>
      </w:pPr>
      <w:r w:rsidRPr="006A4974">
        <w:rPr>
          <w:rStyle w:val="Emphasis"/>
        </w:rPr>
        <w:br w:type="page"/>
      </w:r>
    </w:p>
    <w:p w14:paraId="61C72F6A" w14:textId="7B50A9EF" w:rsidR="00E81978" w:rsidRPr="006A4974" w:rsidRDefault="007E0D6D" w:rsidP="007E0D6D">
      <w:pPr>
        <w:pStyle w:val="Heading1"/>
        <w:rPr>
          <w:rStyle w:val="Emphasis"/>
          <w:i w:val="0"/>
          <w:iCs w:val="0"/>
        </w:rPr>
      </w:pPr>
      <w:bookmarkStart w:id="0" w:name="_Toc66873868"/>
      <w:bookmarkStart w:id="1" w:name="_Toc66878331"/>
      <w:bookmarkStart w:id="2" w:name="_Toc66885758"/>
      <w:r w:rsidRPr="006A4974">
        <w:rPr>
          <w:rStyle w:val="Emphasis"/>
          <w:i w:val="0"/>
          <w:iCs w:val="0"/>
        </w:rPr>
        <w:lastRenderedPageBreak/>
        <w:t>Initial Wireframe Design</w:t>
      </w:r>
      <w:bookmarkEnd w:id="0"/>
      <w:bookmarkEnd w:id="1"/>
      <w:bookmarkEnd w:id="2"/>
    </w:p>
    <w:p w14:paraId="3AA75D7F" w14:textId="429B166E" w:rsidR="007E0D6D" w:rsidRPr="006A4974" w:rsidRDefault="00391527" w:rsidP="00CF2D4D">
      <w:pPr>
        <w:pStyle w:val="Heading2"/>
      </w:pPr>
      <w:bookmarkStart w:id="3" w:name="_Toc66873869"/>
      <w:bookmarkStart w:id="4" w:name="_Toc66878332"/>
      <w:bookmarkStart w:id="5" w:name="_Toc66885759"/>
      <w:r w:rsidRPr="006A4974">
        <w:t>Home page</w:t>
      </w:r>
      <w:bookmarkEnd w:id="3"/>
      <w:bookmarkEnd w:id="4"/>
      <w:bookmarkEnd w:id="5"/>
    </w:p>
    <w:p w14:paraId="1C1A25EE" w14:textId="77777777" w:rsidR="00CF2D4D" w:rsidRPr="006A4974" w:rsidRDefault="00391527" w:rsidP="00CF2D4D">
      <w:pPr>
        <w:keepNext/>
      </w:pPr>
      <w:r w:rsidRPr="006A4974">
        <w:rPr>
          <w:noProof/>
        </w:rPr>
        <w:drawing>
          <wp:inline distT="0" distB="0" distL="0" distR="0" wp14:anchorId="69C1ED56" wp14:editId="0E10EA66">
            <wp:extent cx="5943600" cy="33985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2AFF0A" w14:textId="59F62C78" w:rsidR="00391527" w:rsidRPr="006A4974" w:rsidRDefault="00391527" w:rsidP="00CF2D4D">
      <w:pPr>
        <w:pStyle w:val="Heading2"/>
      </w:pPr>
      <w:bookmarkStart w:id="6" w:name="_Toc66873870"/>
      <w:bookmarkStart w:id="7" w:name="_Toc66878333"/>
      <w:bookmarkStart w:id="8" w:name="_Toc66885760"/>
      <w:r w:rsidRPr="006A4974">
        <w:t>About Us</w:t>
      </w:r>
      <w:bookmarkEnd w:id="6"/>
      <w:bookmarkEnd w:id="7"/>
      <w:bookmarkEnd w:id="8"/>
      <w:r w:rsidRPr="006A4974">
        <w:t xml:space="preserve"> </w:t>
      </w:r>
    </w:p>
    <w:p w14:paraId="5414EA75" w14:textId="0573C38F" w:rsidR="00391527" w:rsidRPr="006A4974" w:rsidRDefault="00391527" w:rsidP="00391527">
      <w:r w:rsidRPr="006A4974">
        <w:rPr>
          <w:noProof/>
        </w:rPr>
        <w:drawing>
          <wp:inline distT="0" distB="0" distL="0" distR="0" wp14:anchorId="772BFE9D" wp14:editId="38613D27">
            <wp:extent cx="5943600" cy="3425825"/>
            <wp:effectExtent l="19050" t="19050" r="1905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1F5E1" w14:textId="2DC0E339" w:rsidR="00391527" w:rsidRPr="006A4974" w:rsidRDefault="00391527" w:rsidP="00391527">
      <w:pPr>
        <w:pStyle w:val="Heading2"/>
      </w:pPr>
      <w:bookmarkStart w:id="9" w:name="_Toc66873871"/>
      <w:bookmarkStart w:id="10" w:name="_Toc66878334"/>
      <w:bookmarkStart w:id="11" w:name="_Toc66885761"/>
      <w:r w:rsidRPr="006A4974">
        <w:lastRenderedPageBreak/>
        <w:t>Contact Us</w:t>
      </w:r>
      <w:bookmarkEnd w:id="9"/>
      <w:bookmarkEnd w:id="10"/>
      <w:bookmarkEnd w:id="11"/>
    </w:p>
    <w:p w14:paraId="5BD9C25E" w14:textId="579B29D5" w:rsidR="00391527" w:rsidRPr="006A4974" w:rsidRDefault="00391527" w:rsidP="00391527">
      <w:r w:rsidRPr="006A4974">
        <w:rPr>
          <w:noProof/>
        </w:rPr>
        <w:drawing>
          <wp:inline distT="0" distB="0" distL="0" distR="0" wp14:anchorId="1561484D" wp14:editId="6A61C2FE">
            <wp:extent cx="5943600" cy="3469640"/>
            <wp:effectExtent l="19050" t="19050" r="1905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1889A" w14:textId="10C24860" w:rsidR="00343E7D" w:rsidRPr="006A4974" w:rsidRDefault="00391527" w:rsidP="00343E7D">
      <w:pPr>
        <w:pStyle w:val="Heading1"/>
      </w:pPr>
      <w:bookmarkStart w:id="12" w:name="_Toc66873872"/>
      <w:bookmarkStart w:id="13" w:name="_Toc66878335"/>
      <w:bookmarkStart w:id="14" w:name="_Toc66885762"/>
      <w:r w:rsidRPr="006A4974">
        <w:t>Colour Scheme Selection</w:t>
      </w:r>
      <w:bookmarkEnd w:id="12"/>
      <w:bookmarkEnd w:id="13"/>
      <w:bookmarkEnd w:id="14"/>
    </w:p>
    <w:p w14:paraId="7213481E" w14:textId="4F4CDC3B" w:rsidR="00391527" w:rsidRPr="006A4974" w:rsidRDefault="00343E7D" w:rsidP="00391527">
      <w:r w:rsidRPr="006A4974">
        <w:rPr>
          <w:noProof/>
        </w:rPr>
        <w:drawing>
          <wp:inline distT="0" distB="0" distL="0" distR="0" wp14:anchorId="7CE44547" wp14:editId="4A7A4243">
            <wp:extent cx="5942920" cy="1391009"/>
            <wp:effectExtent l="19050" t="19050" r="20320" b="1905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10" b="7781"/>
                    <a:stretch/>
                  </pic:blipFill>
                  <pic:spPr bwMode="auto">
                    <a:xfrm>
                      <a:off x="0" y="0"/>
                      <a:ext cx="5943600" cy="1391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00974" w14:textId="1A6CDBFB" w:rsidR="00B6479E" w:rsidRPr="006A4974" w:rsidRDefault="00CF2D4D" w:rsidP="00391527">
      <w:r w:rsidRPr="006A4974">
        <w:t xml:space="preserve">After careful decision making, I had decided </w:t>
      </w:r>
      <w:r w:rsidR="00B6479E" w:rsidRPr="006A4974">
        <w:t xml:space="preserve">the colour scheme that I would go for. </w:t>
      </w:r>
      <w:r w:rsidRPr="006A4974">
        <w:t xml:space="preserve">Since the website that I have </w:t>
      </w:r>
      <w:r w:rsidR="00B6479E" w:rsidRPr="006A4974">
        <w:t>chosen</w:t>
      </w:r>
      <w:r w:rsidRPr="006A4974">
        <w:t xml:space="preserve"> to make is based on a company that gives sleep </w:t>
      </w:r>
      <w:r w:rsidR="00B6479E" w:rsidRPr="006A4974">
        <w:t>advice,</w:t>
      </w:r>
      <w:r w:rsidRPr="006A4974">
        <w:t xml:space="preserve"> I went for more muted </w:t>
      </w:r>
      <w:r w:rsidR="00D64486" w:rsidRPr="006A4974">
        <w:t>colours</w:t>
      </w:r>
      <w:r w:rsidRPr="006A4974">
        <w:t xml:space="preserve"> to give a dreamier appeal. #C76883 would be used for hovering over a link in the navigation bar, while #C77D68 would be used for the active link in the navigation bar. #8B6D65 would be the footer’s background </w:t>
      </w:r>
      <w:r w:rsidR="00B6479E" w:rsidRPr="006A4974">
        <w:t>colour</w:t>
      </w:r>
      <w:r w:rsidRPr="006A4974">
        <w:t xml:space="preserve">, and #E3D0F5 is the </w:t>
      </w:r>
      <w:r w:rsidRPr="006A4974">
        <w:rPr>
          <w:i/>
          <w:iCs/>
        </w:rPr>
        <w:t>Contact Us</w:t>
      </w:r>
      <w:r w:rsidRPr="006A4974">
        <w:t xml:space="preserve"> form’s background colour. #E8E8E8 is responsible for default link </w:t>
      </w:r>
      <w:r w:rsidR="00B6479E" w:rsidRPr="006A4974">
        <w:t>colours</w:t>
      </w:r>
      <w:r w:rsidRPr="006A4974">
        <w:t xml:space="preserve"> in the navigation bar while #F9F9F9 is the </w:t>
      </w:r>
      <w:r w:rsidRPr="006A4974">
        <w:lastRenderedPageBreak/>
        <w:t xml:space="preserve">default colour for the background of most elements, including the articles, sidebar and contact us section. #0E0E0E represents the main </w:t>
      </w:r>
      <w:r w:rsidR="00B6479E" w:rsidRPr="006A4974">
        <w:t>colour</w:t>
      </w:r>
      <w:r w:rsidRPr="006A4974">
        <w:t xml:space="preserve"> in the background.</w:t>
      </w:r>
    </w:p>
    <w:p w14:paraId="48CA3C0E" w14:textId="7A6B320E" w:rsidR="00B6479E" w:rsidRPr="006A4974" w:rsidRDefault="00B6479E" w:rsidP="00B6479E">
      <w:pPr>
        <w:pStyle w:val="Heading1"/>
      </w:pPr>
      <w:bookmarkStart w:id="15" w:name="_Toc66878336"/>
      <w:bookmarkStart w:id="16" w:name="_Toc66885763"/>
      <w:r w:rsidRPr="006A4974">
        <w:t>Design Process</w:t>
      </w:r>
      <w:bookmarkEnd w:id="15"/>
      <w:bookmarkEnd w:id="16"/>
    </w:p>
    <w:p w14:paraId="66DB6F7B" w14:textId="77777777" w:rsidR="00B77F5D" w:rsidRPr="006A4974" w:rsidRDefault="00B6479E" w:rsidP="00B6479E">
      <w:r w:rsidRPr="006A4974">
        <w:t>When I was creating this website, I had it in mind to reduce the amount of scrolling that the user would have to do and instead I went for minimal scrolling, and a design that was user friendly and complied with accessibility for colour-blind users. For this, I asked a colour-blind friend to review my website and tell me whether my colour scheme was acceptable.</w:t>
      </w:r>
      <w:r w:rsidR="00B77F5D" w:rsidRPr="006A4974">
        <w:t xml:space="preserve"> </w:t>
      </w:r>
      <w:r w:rsidRPr="006A4974">
        <w:t xml:space="preserve">The logo itself was made in Canva; a website that caters towards graphic design. It was exported as an SVG file to ensure that it scales properly on any monitor and reduces pixelation which can </w:t>
      </w:r>
      <w:r w:rsidR="00B77F5D" w:rsidRPr="006A4974">
        <w:t>damage</w:t>
      </w:r>
      <w:r w:rsidRPr="006A4974">
        <w:t xml:space="preserve"> the overall aesthetic of the website.</w:t>
      </w:r>
    </w:p>
    <w:p w14:paraId="21FC495D" w14:textId="728F08A5" w:rsidR="00B6479E" w:rsidRPr="006A4974" w:rsidRDefault="00B6479E" w:rsidP="00B6479E">
      <w:r w:rsidRPr="006A4974">
        <w:t xml:space="preserve">To make sure that </w:t>
      </w:r>
      <w:r w:rsidR="00B77F5D" w:rsidRPr="006A4974">
        <w:t>the user knows that they are on an active tab, I implemented the features of an interactive navigation bar at the top of the webpage. This means that when the user has clicked onto a new page, the navigation bar updates to reflect those changes:</w:t>
      </w:r>
    </w:p>
    <w:p w14:paraId="5D64C848" w14:textId="77777777" w:rsidR="00B77F5D" w:rsidRPr="006A4974" w:rsidRDefault="00B77F5D" w:rsidP="00B77F5D">
      <w:pPr>
        <w:keepNext/>
        <w:jc w:val="center"/>
      </w:pPr>
      <w:r w:rsidRPr="006A4974">
        <w:rPr>
          <w:noProof/>
        </w:rPr>
        <w:drawing>
          <wp:inline distT="0" distB="0" distL="0" distR="0" wp14:anchorId="06BF06A2" wp14:editId="4FFF79F2">
            <wp:extent cx="2978638" cy="919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548" cy="95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974">
        <w:t xml:space="preserve"> </w:t>
      </w:r>
      <w:r w:rsidRPr="006A4974">
        <w:rPr>
          <w:noProof/>
        </w:rPr>
        <w:drawing>
          <wp:inline distT="0" distB="0" distL="0" distR="0" wp14:anchorId="1635006E" wp14:editId="76EF7FE1">
            <wp:extent cx="2855593" cy="91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3" cy="9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849E" w14:textId="3E934473" w:rsidR="00B77F5D" w:rsidRPr="006A4974" w:rsidRDefault="00B77F5D" w:rsidP="00B77F5D">
      <w:pPr>
        <w:pStyle w:val="Caption"/>
        <w:jc w:val="center"/>
      </w:pPr>
      <w:r w:rsidRPr="006A4974">
        <w:fldChar w:fldCharType="begin"/>
      </w:r>
      <w:r w:rsidRPr="006A4974">
        <w:instrText xml:space="preserve"> SEQ Figure \* ARABIC </w:instrText>
      </w:r>
      <w:r w:rsidRPr="006A4974">
        <w:fldChar w:fldCharType="separate"/>
      </w:r>
      <w:r w:rsidR="00FB45F3" w:rsidRPr="006A4974">
        <w:rPr>
          <w:noProof/>
        </w:rPr>
        <w:t>1</w:t>
      </w:r>
      <w:r w:rsidRPr="006A4974">
        <w:fldChar w:fldCharType="end"/>
      </w:r>
      <w:r w:rsidRPr="006A4974">
        <w:t>: The navigation bar design</w:t>
      </w:r>
    </w:p>
    <w:p w14:paraId="220858E4" w14:textId="05CAFE62" w:rsidR="00B77F5D" w:rsidRPr="006A4974" w:rsidRDefault="00B77F5D" w:rsidP="00B77F5D">
      <w:r w:rsidRPr="006A4974">
        <w:t xml:space="preserve">The main footer ties in with the </w:t>
      </w:r>
      <w:r w:rsidR="007F1BA3" w:rsidRPr="006A4974">
        <w:t>colour</w:t>
      </w:r>
      <w:r w:rsidRPr="006A4974">
        <w:t xml:space="preserve"> scheme I have outlined above and is used to signal that the owners of this website are copyrighted holders of any information that they have </w:t>
      </w:r>
      <w:proofErr w:type="spellStart"/>
      <w:r w:rsidRPr="006A4974">
        <w:t>give</w:t>
      </w:r>
      <w:proofErr w:type="spellEnd"/>
      <w:r w:rsidRPr="006A4974">
        <w:t xml:space="preserve"> in the articles or even the </w:t>
      </w:r>
      <w:r w:rsidRPr="006A4974">
        <w:rPr>
          <w:i/>
          <w:iCs/>
        </w:rPr>
        <w:t>About Us</w:t>
      </w:r>
      <w:r w:rsidRPr="006A4974">
        <w:t xml:space="preserve"> page:</w:t>
      </w:r>
    </w:p>
    <w:p w14:paraId="3A34791B" w14:textId="77777777" w:rsidR="00B77F5D" w:rsidRPr="006A4974" w:rsidRDefault="00B77F5D" w:rsidP="00B77F5D">
      <w:pPr>
        <w:keepNext/>
      </w:pPr>
      <w:r w:rsidRPr="006A4974">
        <w:rPr>
          <w:noProof/>
        </w:rPr>
        <w:drawing>
          <wp:inline distT="0" distB="0" distL="0" distR="0" wp14:anchorId="2129527A" wp14:editId="28A55118">
            <wp:extent cx="5943600" cy="249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5669" w14:textId="70F87B51" w:rsidR="00B77F5D" w:rsidRPr="006A4974" w:rsidRDefault="00B77F5D" w:rsidP="00B77F5D">
      <w:pPr>
        <w:pStyle w:val="Caption"/>
        <w:jc w:val="center"/>
      </w:pPr>
      <w:r w:rsidRPr="006A4974">
        <w:fldChar w:fldCharType="begin"/>
      </w:r>
      <w:r w:rsidRPr="006A4974">
        <w:instrText xml:space="preserve"> SEQ Figure \* ARABIC </w:instrText>
      </w:r>
      <w:r w:rsidRPr="006A4974">
        <w:fldChar w:fldCharType="separate"/>
      </w:r>
      <w:r w:rsidR="00FB45F3" w:rsidRPr="006A4974">
        <w:rPr>
          <w:noProof/>
        </w:rPr>
        <w:t>2</w:t>
      </w:r>
      <w:r w:rsidRPr="006A4974">
        <w:fldChar w:fldCharType="end"/>
      </w:r>
      <w:r w:rsidRPr="006A4974">
        <w:t>: Footer design</w:t>
      </w:r>
    </w:p>
    <w:p w14:paraId="1226363B" w14:textId="7084B76E" w:rsidR="00734417" w:rsidRPr="006A4974" w:rsidRDefault="00734417" w:rsidP="00734417">
      <w:pPr>
        <w:pStyle w:val="Heading2"/>
      </w:pPr>
      <w:bookmarkStart w:id="17" w:name="_Toc66878337"/>
      <w:bookmarkStart w:id="18" w:name="_Toc66885764"/>
      <w:r w:rsidRPr="006A4974">
        <w:lastRenderedPageBreak/>
        <w:t>Main page</w:t>
      </w:r>
      <w:bookmarkEnd w:id="17"/>
      <w:bookmarkEnd w:id="18"/>
    </w:p>
    <w:p w14:paraId="07F48416" w14:textId="2EA6DECB" w:rsidR="00B77F5D" w:rsidRPr="006A4974" w:rsidRDefault="00B77F5D" w:rsidP="00B77F5D">
      <w:r w:rsidRPr="006A4974">
        <w:t>I have designed the main home page with the intention of being straight to the point and displaying all the information on the one screen. I believe that this way, it captures the reader's attention much faster. The font that I have chosen for every page is a sans-serif font, meaning that it is easy to read for those who may be dyslexic or have a hard time with curvatures in font; further increasing accessibility. The headings are in bold and in italics to signify a new section</w:t>
      </w:r>
      <w:r w:rsidR="00C45B34" w:rsidRPr="006A4974">
        <w:t xml:space="preserve"> and there is no overflow, meaning the page is static and will not scroll:</w:t>
      </w:r>
    </w:p>
    <w:p w14:paraId="2CAD2484" w14:textId="77777777" w:rsidR="00B77F5D" w:rsidRPr="006A4974" w:rsidRDefault="00B77F5D" w:rsidP="00B77F5D">
      <w:pPr>
        <w:keepNext/>
      </w:pPr>
      <w:r w:rsidRPr="006A4974">
        <w:rPr>
          <w:noProof/>
        </w:rPr>
        <w:drawing>
          <wp:inline distT="0" distB="0" distL="0" distR="0" wp14:anchorId="04DB30A3" wp14:editId="18327044">
            <wp:extent cx="5943600" cy="29267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E71AF" w14:textId="64E54342" w:rsidR="00B77F5D" w:rsidRPr="006A4974" w:rsidRDefault="00B77F5D" w:rsidP="00B77F5D">
      <w:pPr>
        <w:pStyle w:val="Caption"/>
        <w:jc w:val="center"/>
      </w:pPr>
      <w:r w:rsidRPr="006A4974">
        <w:fldChar w:fldCharType="begin"/>
      </w:r>
      <w:r w:rsidRPr="006A4974">
        <w:instrText xml:space="preserve"> SEQ Figure \* ARABIC </w:instrText>
      </w:r>
      <w:r w:rsidRPr="006A4974">
        <w:fldChar w:fldCharType="separate"/>
      </w:r>
      <w:r w:rsidR="00FB45F3" w:rsidRPr="006A4974">
        <w:rPr>
          <w:noProof/>
        </w:rPr>
        <w:t>3</w:t>
      </w:r>
      <w:r w:rsidRPr="006A4974">
        <w:fldChar w:fldCharType="end"/>
      </w:r>
      <w:r w:rsidRPr="006A4974">
        <w:t>: Home page design</w:t>
      </w:r>
    </w:p>
    <w:p w14:paraId="2D4CC860" w14:textId="52FCFF48" w:rsidR="00734417" w:rsidRPr="006A4974" w:rsidRDefault="00734417" w:rsidP="00734417">
      <w:pPr>
        <w:pStyle w:val="Heading2"/>
      </w:pPr>
      <w:bookmarkStart w:id="19" w:name="_Toc66878338"/>
      <w:bookmarkStart w:id="20" w:name="_Toc66885765"/>
      <w:r w:rsidRPr="006A4974">
        <w:t>About Us</w:t>
      </w:r>
      <w:bookmarkEnd w:id="19"/>
      <w:bookmarkEnd w:id="20"/>
    </w:p>
    <w:p w14:paraId="3BB41763" w14:textId="02C58529" w:rsidR="00C45B34" w:rsidRPr="006A4974" w:rsidRDefault="00E5760E" w:rsidP="00E5760E">
      <w:r w:rsidRPr="006A4974">
        <w:t xml:space="preserve">As for the </w:t>
      </w:r>
      <w:r w:rsidRPr="006A4974">
        <w:rPr>
          <w:i/>
          <w:iCs/>
        </w:rPr>
        <w:t>About Us</w:t>
      </w:r>
      <w:r w:rsidRPr="006A4974">
        <w:t xml:space="preserve"> page, there is information about the company and what they stand for</w:t>
      </w:r>
      <w:r w:rsidR="001A6205" w:rsidRPr="006A4974">
        <w:t xml:space="preserve"> generated through lorem ipsum text for this assignment</w:t>
      </w:r>
      <w:r w:rsidRPr="006A4974">
        <w:t>. Before the information</w:t>
      </w:r>
      <w:r w:rsidR="00C45B34" w:rsidRPr="006A4974">
        <w:t xml:space="preserve"> provided to the visitor</w:t>
      </w:r>
      <w:r w:rsidRPr="006A4974">
        <w:t xml:space="preserve">, there is an image of the moon to further symbolize the fact that this company </w:t>
      </w:r>
      <w:r w:rsidR="00C45B34" w:rsidRPr="006A4974">
        <w:t xml:space="preserve">is specific to sleep advice and relates to </w:t>
      </w:r>
      <w:proofErr w:type="spellStart"/>
      <w:r w:rsidR="00C45B34" w:rsidRPr="006A4974">
        <w:t>nighttime</w:t>
      </w:r>
      <w:proofErr w:type="spellEnd"/>
      <w:r w:rsidR="00C45B34" w:rsidRPr="006A4974">
        <w:t xml:space="preserve">. I have ensured that this image </w:t>
      </w:r>
      <w:r w:rsidR="00E90DA5" w:rsidRPr="006A4974">
        <w:t>remained in line with the colour scheme</w:t>
      </w:r>
      <w:r w:rsidR="00734417" w:rsidRPr="006A4974">
        <w:t xml:space="preserve"> that I have chosen</w:t>
      </w:r>
      <w:r w:rsidR="00E90DA5" w:rsidRPr="006A4974">
        <w:t xml:space="preserve"> and contained alternate text so that a user’s screen reader could </w:t>
      </w:r>
      <w:r w:rsidR="00E90DA5" w:rsidRPr="006A4974">
        <w:lastRenderedPageBreak/>
        <w:t>describe the image to them if needed</w:t>
      </w:r>
      <w:r w:rsidR="00734417" w:rsidRPr="006A4974">
        <w:t>, or if the browser is having a difficult time displaying the contents.</w:t>
      </w:r>
    </w:p>
    <w:p w14:paraId="49F310A3" w14:textId="6927C1E3" w:rsidR="00E90DA5" w:rsidRPr="006A4974" w:rsidRDefault="00642357" w:rsidP="00E5760E">
      <w:r w:rsidRPr="006A4974">
        <w:t xml:space="preserve">Like the main page, the main div element </w:t>
      </w:r>
      <w:r w:rsidR="008767B9" w:rsidRPr="006A4974">
        <w:t xml:space="preserve">also </w:t>
      </w:r>
      <w:r w:rsidRPr="006A4974">
        <w:t>has an opacity of 0.9, leaving it slightly transparent to reveal the clouds underneath</w:t>
      </w:r>
      <w:r w:rsidR="00F759B9" w:rsidRPr="006A4974">
        <w:t xml:space="preserve">. This was mainly an aesthetic </w:t>
      </w:r>
      <w:r w:rsidR="00361BE1" w:rsidRPr="006A4974">
        <w:t>choice, however</w:t>
      </w:r>
      <w:r w:rsidR="00F759B9" w:rsidRPr="006A4974">
        <w:t xml:space="preserve"> I made sure that the element was still opaque enough that the text could be read</w:t>
      </w:r>
      <w:r w:rsidR="00AE2FEA" w:rsidRPr="006A4974">
        <w:t xml:space="preserve"> </w:t>
      </w:r>
      <w:r w:rsidR="00F759B9" w:rsidRPr="006A4974">
        <w:t xml:space="preserve">even if its transparency </w:t>
      </w:r>
      <w:r w:rsidR="009F678A" w:rsidRPr="006A4974">
        <w:t>is</w:t>
      </w:r>
      <w:r w:rsidR="00F759B9" w:rsidRPr="006A4974">
        <w:t xml:space="preserve"> lower</w:t>
      </w:r>
      <w:r w:rsidR="00AE2FEA" w:rsidRPr="006A4974">
        <w:t xml:space="preserve"> than the norm.</w:t>
      </w:r>
    </w:p>
    <w:p w14:paraId="3DF91BBC" w14:textId="77777777" w:rsidR="007F3823" w:rsidRPr="006A4974" w:rsidRDefault="00C45B34" w:rsidP="007F3823">
      <w:pPr>
        <w:keepNext/>
      </w:pPr>
      <w:r w:rsidRPr="006A4974">
        <w:rPr>
          <w:noProof/>
        </w:rPr>
        <w:drawing>
          <wp:inline distT="0" distB="0" distL="0" distR="0" wp14:anchorId="5D5A258D" wp14:editId="47B1A471">
            <wp:extent cx="5943600" cy="29603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3F21F4" w14:textId="2E5F6F0A" w:rsidR="00E5760E" w:rsidRPr="006A4974" w:rsidRDefault="007F3823" w:rsidP="000F6254">
      <w:pPr>
        <w:pStyle w:val="Caption"/>
        <w:spacing w:after="0"/>
        <w:jc w:val="center"/>
      </w:pPr>
      <w:r w:rsidRPr="006A4974">
        <w:fldChar w:fldCharType="begin"/>
      </w:r>
      <w:r w:rsidRPr="006A4974">
        <w:instrText xml:space="preserve"> SEQ Figure \* ARABIC </w:instrText>
      </w:r>
      <w:r w:rsidRPr="006A4974">
        <w:fldChar w:fldCharType="separate"/>
      </w:r>
      <w:r w:rsidR="00FB45F3" w:rsidRPr="006A4974">
        <w:rPr>
          <w:noProof/>
        </w:rPr>
        <w:t>4</w:t>
      </w:r>
      <w:r w:rsidRPr="006A4974">
        <w:fldChar w:fldCharType="end"/>
      </w:r>
      <w:r w:rsidRPr="006A4974">
        <w:t>: About Us</w:t>
      </w:r>
    </w:p>
    <w:p w14:paraId="661A9012" w14:textId="2E5BDB65" w:rsidR="009F678A" w:rsidRPr="006A4974" w:rsidRDefault="009F678A" w:rsidP="00C06C01">
      <w:pPr>
        <w:pStyle w:val="Heading2"/>
      </w:pPr>
      <w:bookmarkStart w:id="21" w:name="_Toc66878339"/>
      <w:bookmarkStart w:id="22" w:name="_Toc66885766"/>
      <w:r w:rsidRPr="006A4974">
        <w:t>Contact Us</w:t>
      </w:r>
      <w:bookmarkEnd w:id="21"/>
      <w:bookmarkEnd w:id="22"/>
    </w:p>
    <w:p w14:paraId="5310BED5" w14:textId="196AE6A8" w:rsidR="00C06C01" w:rsidRPr="006A4974" w:rsidRDefault="00A27B63" w:rsidP="009F678A">
      <w:r w:rsidRPr="006A4974">
        <w:t>The contact us form page was made in mind of keeping a</w:t>
      </w:r>
      <w:r w:rsidR="004F0DD2" w:rsidRPr="006A4974">
        <w:t xml:space="preserve"> dreamy aesthetic while </w:t>
      </w:r>
      <w:r w:rsidR="00E47693" w:rsidRPr="006A4974">
        <w:t>maintaining</w:t>
      </w:r>
      <w:r w:rsidR="004F0DD2" w:rsidRPr="006A4974">
        <w:t xml:space="preserve"> its purpose</w:t>
      </w:r>
      <w:r w:rsidR="00E47693" w:rsidRPr="006A4974">
        <w:t xml:space="preserve"> of collecting feedback from the visitor</w:t>
      </w:r>
      <w:r w:rsidR="004F0DD2" w:rsidRPr="006A4974">
        <w:t>. Again</w:t>
      </w:r>
      <w:r w:rsidR="006B2C63" w:rsidRPr="006A4974">
        <w:t>,</w:t>
      </w:r>
      <w:r w:rsidR="004F0DD2" w:rsidRPr="006A4974">
        <w:t xml:space="preserve"> the opacity has been turned down to 0.9</w:t>
      </w:r>
      <w:r w:rsidR="006B2C63" w:rsidRPr="006A4974">
        <w:t xml:space="preserve">, and this time the background is a soft purple </w:t>
      </w:r>
      <w:proofErr w:type="spellStart"/>
      <w:r w:rsidR="006B2C63" w:rsidRPr="006A4974">
        <w:t>color</w:t>
      </w:r>
      <w:proofErr w:type="spellEnd"/>
      <w:r w:rsidR="006B2C63" w:rsidRPr="006A4974">
        <w:t xml:space="preserve">, as outlined by the </w:t>
      </w:r>
      <w:proofErr w:type="spellStart"/>
      <w:r w:rsidR="006B2C63" w:rsidRPr="006A4974">
        <w:t>color</w:t>
      </w:r>
      <w:proofErr w:type="spellEnd"/>
      <w:r w:rsidR="006B2C63" w:rsidRPr="006A4974">
        <w:t xml:space="preserve"> scheme. The form page </w:t>
      </w:r>
      <w:r w:rsidR="00C06C01" w:rsidRPr="006A4974">
        <w:t xml:space="preserve">also </w:t>
      </w:r>
      <w:r w:rsidR="008D6504" w:rsidRPr="006A4974">
        <w:t>makes use of</w:t>
      </w:r>
      <w:r w:rsidR="006B2C63" w:rsidRPr="006A4974">
        <w:t xml:space="preserve"> JavaScript</w:t>
      </w:r>
      <w:r w:rsidR="0041582C" w:rsidRPr="006A4974">
        <w:t xml:space="preserve"> </w:t>
      </w:r>
      <w:r w:rsidR="002D53E8" w:rsidRPr="006A4974">
        <w:t>validation</w:t>
      </w:r>
      <w:r w:rsidR="00C06C01" w:rsidRPr="006A4974">
        <w:t xml:space="preserve"> rather than HTML validation</w:t>
      </w:r>
      <w:r w:rsidR="002D53E8" w:rsidRPr="006A4974">
        <w:t xml:space="preserve"> to</w:t>
      </w:r>
      <w:r w:rsidR="0041582C" w:rsidRPr="006A4974">
        <w:t xml:space="preserve"> alert the user in case they have the wrong format for an email address</w:t>
      </w:r>
      <w:r w:rsidR="009140B9" w:rsidRPr="006A4974">
        <w:t>, or they have left a field blank.</w:t>
      </w:r>
      <w:r w:rsidR="00C06C01" w:rsidRPr="006A4974">
        <w:t xml:space="preserve"> </w:t>
      </w:r>
      <w:r w:rsidR="008707B7" w:rsidRPr="006A4974">
        <w:t xml:space="preserve">The choice to use JavaScript was decided on </w:t>
      </w:r>
      <w:r w:rsidR="00C604CB" w:rsidRPr="006A4974">
        <w:t>since</w:t>
      </w:r>
      <w:r w:rsidR="008707B7" w:rsidRPr="006A4974">
        <w:t xml:space="preserve"> HTML validation does not work with every browser and I needed to keep users in mind who may have very old browser versions.</w:t>
      </w:r>
      <w:r w:rsidR="00C604CB" w:rsidRPr="006A4974">
        <w:t xml:space="preserve"> </w:t>
      </w:r>
    </w:p>
    <w:p w14:paraId="550DD23B" w14:textId="77777777" w:rsidR="007F3823" w:rsidRPr="006A4974" w:rsidRDefault="00C06C01" w:rsidP="007F3823">
      <w:pPr>
        <w:keepNext/>
      </w:pPr>
      <w:r w:rsidRPr="006A4974">
        <w:rPr>
          <w:noProof/>
        </w:rPr>
        <w:lastRenderedPageBreak/>
        <w:drawing>
          <wp:inline distT="0" distB="0" distL="0" distR="0" wp14:anchorId="19024E4D" wp14:editId="21026F3A">
            <wp:extent cx="5943600" cy="2944495"/>
            <wp:effectExtent l="19050" t="19050" r="1905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470A30" w14:textId="5B31FE46" w:rsidR="007F3823" w:rsidRPr="006A4974" w:rsidRDefault="007F3823" w:rsidP="007F3823">
      <w:pPr>
        <w:pStyle w:val="Caption"/>
      </w:pPr>
      <w:r w:rsidRPr="006A4974">
        <w:fldChar w:fldCharType="begin"/>
      </w:r>
      <w:r w:rsidRPr="006A4974">
        <w:instrText xml:space="preserve"> SEQ Figure \* ARABIC </w:instrText>
      </w:r>
      <w:r w:rsidRPr="006A4974">
        <w:fldChar w:fldCharType="separate"/>
      </w:r>
      <w:r w:rsidR="00FB45F3" w:rsidRPr="006A4974">
        <w:rPr>
          <w:noProof/>
        </w:rPr>
        <w:t>5</w:t>
      </w:r>
      <w:r w:rsidRPr="006A4974">
        <w:fldChar w:fldCharType="end"/>
      </w:r>
      <w:r w:rsidRPr="006A4974">
        <w:t>: Contact Us Form</w:t>
      </w:r>
    </w:p>
    <w:p w14:paraId="3A633EFF" w14:textId="63B5EB39" w:rsidR="006B5013" w:rsidRPr="006A4974" w:rsidRDefault="00C06C01" w:rsidP="009F678A">
      <w:r w:rsidRPr="006A4974">
        <w:t>The validation was</w:t>
      </w:r>
      <w:r w:rsidR="009140B9" w:rsidRPr="006A4974">
        <w:t xml:space="preserve"> done through the popup alert boxes </w:t>
      </w:r>
      <w:r w:rsidR="002D53E8" w:rsidRPr="006A4974">
        <w:t>that are done through the browser, and it will repeat until the user has fixed the problem</w:t>
      </w:r>
      <w:r w:rsidR="006B5013" w:rsidRPr="006A4974">
        <w:t>:</w:t>
      </w:r>
    </w:p>
    <w:p w14:paraId="6D6B3CFB" w14:textId="77777777" w:rsidR="006F0B9A" w:rsidRDefault="006F0B9A" w:rsidP="006F0B9A">
      <w:pPr>
        <w:jc w:val="center"/>
      </w:pPr>
      <w:r>
        <w:rPr>
          <w:noProof/>
        </w:rPr>
        <w:drawing>
          <wp:inline distT="0" distB="0" distL="0" distR="0" wp14:anchorId="574DB750" wp14:editId="1295D0FF">
            <wp:extent cx="4518966" cy="151597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062" cy="15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53E4" w14:textId="187F79AA" w:rsidR="000F6254" w:rsidRPr="006A4974" w:rsidRDefault="000F6254" w:rsidP="000F6254">
      <w:r w:rsidRPr="006A4974">
        <w:t>Lastly, the button that I had created was made using CSS and has a colour change when hovered over to signify that the user is clicking on a button.</w:t>
      </w:r>
    </w:p>
    <w:p w14:paraId="4D010AA2" w14:textId="08ADE985" w:rsidR="0080198C" w:rsidRPr="006A4974" w:rsidRDefault="0080198C" w:rsidP="00D21A67">
      <w:pPr>
        <w:pStyle w:val="Heading1"/>
      </w:pPr>
      <w:bookmarkStart w:id="23" w:name="_Toc66878340"/>
      <w:bookmarkStart w:id="24" w:name="_Toc66885767"/>
      <w:r w:rsidRPr="006A4974">
        <w:t>HTML/CSS validation</w:t>
      </w:r>
      <w:bookmarkEnd w:id="23"/>
      <w:bookmarkEnd w:id="24"/>
    </w:p>
    <w:p w14:paraId="12E4533C" w14:textId="7A0ED210" w:rsidR="0080198C" w:rsidRPr="006A4974" w:rsidRDefault="0080198C" w:rsidP="0080198C">
      <w:r w:rsidRPr="006A4974">
        <w:t xml:space="preserve">I made use of the </w:t>
      </w:r>
      <w:r w:rsidR="009E7619" w:rsidRPr="006A4974">
        <w:t xml:space="preserve">W3C Validator to ensure that my website code was compliant with the standards. </w:t>
      </w:r>
      <w:r w:rsidR="00046BB6" w:rsidRPr="006A4974">
        <w:t>Unfortunately,</w:t>
      </w:r>
      <w:r w:rsidR="009E7619" w:rsidRPr="006A4974">
        <w:t xml:space="preserve"> there had been some errors </w:t>
      </w:r>
      <w:r w:rsidR="00046BB6" w:rsidRPr="006A4974">
        <w:t>picked up on by the validator which I will take into consideration</w:t>
      </w:r>
      <w:r w:rsidR="001F7E14" w:rsidRPr="006A4974">
        <w:t xml:space="preserve"> and learn from </w:t>
      </w:r>
      <w:r w:rsidR="00046BB6" w:rsidRPr="006A4974">
        <w:t>next time I create a we</w:t>
      </w:r>
      <w:r w:rsidR="001A6205" w:rsidRPr="006A4974">
        <w:t>bsite</w:t>
      </w:r>
      <w:r w:rsidR="00046BB6" w:rsidRPr="006A4974">
        <w:t>. Here</w:t>
      </w:r>
      <w:r w:rsidR="001A6205" w:rsidRPr="006A4974">
        <w:t xml:space="preserve">, </w:t>
      </w:r>
      <w:r w:rsidR="00046BB6" w:rsidRPr="006A4974">
        <w:t xml:space="preserve">you can see the validation for all </w:t>
      </w:r>
      <w:r w:rsidR="001A6205" w:rsidRPr="006A4974">
        <w:t>3</w:t>
      </w:r>
      <w:r w:rsidR="00046BB6" w:rsidRPr="006A4974">
        <w:t xml:space="preserve"> web pages as well as the CSS stylesheet that I had </w:t>
      </w:r>
      <w:r w:rsidR="001A6205" w:rsidRPr="006A4974">
        <w:t>created to style the website:</w:t>
      </w:r>
    </w:p>
    <w:p w14:paraId="32CAAEDC" w14:textId="162C944C" w:rsidR="00657430" w:rsidRPr="006A4974" w:rsidRDefault="003D1681" w:rsidP="005B3681">
      <w:r w:rsidRPr="006A497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EFB26" wp14:editId="5FBDF3A2">
                <wp:simplePos x="0" y="0"/>
                <wp:positionH relativeFrom="column">
                  <wp:posOffset>2909570</wp:posOffset>
                </wp:positionH>
                <wp:positionV relativeFrom="paragraph">
                  <wp:posOffset>1951355</wp:posOffset>
                </wp:positionV>
                <wp:extent cx="288163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7E2FB" w14:textId="1E85DEDA" w:rsidR="003D1681" w:rsidRPr="00AD7182" w:rsidRDefault="003D1681" w:rsidP="003D168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: </w:t>
                            </w:r>
                            <w:r w:rsidRPr="006F45CB">
                              <w:t>HTML validation for About Us page completed with no issues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FB2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29.1pt;margin-top:153.65pt;width:226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" stroked="f">
                <v:textbox style="mso-fit-shape-to-text:t" inset="0,0,0,0">
                  <w:txbxContent>
                    <w:p w14:paraId="4147E2FB" w14:textId="1E85DEDA" w:rsidR="003D1681" w:rsidRPr="00AD7182" w:rsidRDefault="003D1681" w:rsidP="003D1681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7</w:t>
                      </w:r>
                      <w:r>
                        <w:t xml:space="preserve">: </w:t>
                      </w:r>
                      <w:r w:rsidRPr="006F45CB">
                        <w:t>HTML validation for About Us page completed with no issues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4974">
        <w:rPr>
          <w:noProof/>
        </w:rPr>
        <w:drawing>
          <wp:anchor distT="0" distB="0" distL="114300" distR="114300" simplePos="0" relativeHeight="251661312" behindDoc="1" locked="0" layoutInCell="1" allowOverlap="1" wp14:anchorId="63266FBD" wp14:editId="19999CA7">
            <wp:simplePos x="0" y="0"/>
            <wp:positionH relativeFrom="column">
              <wp:posOffset>2909570</wp:posOffset>
            </wp:positionH>
            <wp:positionV relativeFrom="paragraph">
              <wp:posOffset>19050</wp:posOffset>
            </wp:positionV>
            <wp:extent cx="2881630" cy="1875155"/>
            <wp:effectExtent l="19050" t="19050" r="13970" b="1079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875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B93" w:rsidRPr="006A497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8DD429" wp14:editId="19624EA7">
                <wp:simplePos x="0" y="0"/>
                <wp:positionH relativeFrom="column">
                  <wp:posOffset>19050</wp:posOffset>
                </wp:positionH>
                <wp:positionV relativeFrom="paragraph">
                  <wp:posOffset>1952625</wp:posOffset>
                </wp:positionV>
                <wp:extent cx="279209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81AAD" w14:textId="48860E66" w:rsidR="00914B93" w:rsidRPr="00B724D9" w:rsidRDefault="003D1681" w:rsidP="00914B9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914B93">
                              <w:t xml:space="preserve">: </w:t>
                            </w:r>
                            <w:r w:rsidR="00914B93" w:rsidRPr="005C5310">
                              <w:t xml:space="preserve">HTML </w:t>
                            </w:r>
                            <w:r w:rsidR="00887EA1">
                              <w:t>v</w:t>
                            </w:r>
                            <w:r w:rsidR="00914B93" w:rsidRPr="005C5310">
                              <w:t>alidation for main section completed with no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DD429" id="Text Box 14" o:spid="_x0000_s1027" type="#_x0000_t202" style="position:absolute;left:0;text-align:left;margin-left:1.5pt;margin-top:153.75pt;width:219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" stroked="f">
                <v:textbox style="mso-fit-shape-to-text:t" inset="0,0,0,0">
                  <w:txbxContent>
                    <w:p w14:paraId="03981AAD" w14:textId="48860E66" w:rsidR="00914B93" w:rsidRPr="00B724D9" w:rsidRDefault="003D1681" w:rsidP="00914B9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6</w:t>
                      </w:r>
                      <w:r w:rsidR="00914B93">
                        <w:t xml:space="preserve">: </w:t>
                      </w:r>
                      <w:r w:rsidR="00914B93" w:rsidRPr="005C5310">
                        <w:t xml:space="preserve">HTML </w:t>
                      </w:r>
                      <w:r w:rsidR="00887EA1">
                        <w:t>v</w:t>
                      </w:r>
                      <w:r w:rsidR="00914B93" w:rsidRPr="005C5310">
                        <w:t>alidation for main section completed with no errors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7430" w:rsidRPr="006A4974">
        <w:rPr>
          <w:noProof/>
        </w:rPr>
        <w:drawing>
          <wp:anchor distT="0" distB="0" distL="114300" distR="114300" simplePos="0" relativeHeight="251658240" behindDoc="0" locked="0" layoutInCell="1" allowOverlap="1" wp14:anchorId="527682D9" wp14:editId="30D94C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2095" cy="1876425"/>
            <wp:effectExtent l="19050" t="19050" r="2730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544" cy="1880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1758D" w14:textId="77777777" w:rsidR="005B3681" w:rsidRPr="006A4974" w:rsidRDefault="005B3681" w:rsidP="005B3681">
      <w:pPr>
        <w:keepNext/>
      </w:pPr>
      <w:r w:rsidRPr="006A4974">
        <w:rPr>
          <w:noProof/>
        </w:rPr>
        <w:drawing>
          <wp:inline distT="0" distB="0" distL="0" distR="0" wp14:anchorId="0FF1A8F3" wp14:editId="2B9CDCAB">
            <wp:extent cx="5943600" cy="239395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41DB03" w14:textId="1FB25458" w:rsidR="005B3681" w:rsidRPr="006A4974" w:rsidRDefault="005B3681" w:rsidP="005B3681">
      <w:pPr>
        <w:pStyle w:val="Caption"/>
        <w:jc w:val="center"/>
        <w:rPr>
          <w:sz w:val="24"/>
          <w:szCs w:val="24"/>
        </w:rPr>
      </w:pPr>
      <w:r w:rsidRPr="006A4974">
        <w:t>8: HTML validation for Contact Us page completed, with 2 errors</w:t>
      </w:r>
    </w:p>
    <w:p w14:paraId="488BCDE5" w14:textId="77777777" w:rsidR="00FB45F3" w:rsidRPr="006A4974" w:rsidRDefault="00FB45F3" w:rsidP="00FB45F3">
      <w:pPr>
        <w:keepNext/>
        <w:jc w:val="center"/>
      </w:pPr>
      <w:r w:rsidRPr="006A4974">
        <w:rPr>
          <w:noProof/>
        </w:rPr>
        <w:drawing>
          <wp:inline distT="0" distB="0" distL="0" distR="0" wp14:anchorId="64DF2CD4" wp14:editId="2820662F">
            <wp:extent cx="5200372" cy="2057369"/>
            <wp:effectExtent l="19050" t="19050" r="19685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593" cy="20618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6258C" w14:textId="129A8797" w:rsidR="005B3681" w:rsidRPr="006A4974" w:rsidRDefault="00FB45F3" w:rsidP="00FB45F3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eastAsia="ko-KR"/>
        </w:rPr>
      </w:pPr>
      <w:r w:rsidRPr="006A4974"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eastAsia="ko-KR"/>
        </w:rPr>
        <w:t>9</w:t>
      </w:r>
      <w:r w:rsidRPr="006A4974">
        <w:rPr>
          <w:i/>
          <w:iCs/>
          <w:sz w:val="22"/>
          <w:szCs w:val="22"/>
        </w:rPr>
        <w:t>: CSS validation completed with no errors</w:t>
      </w:r>
    </w:p>
    <w:p w14:paraId="7B46A89B" w14:textId="175A6EB7" w:rsidR="00936A50" w:rsidRPr="006A4974" w:rsidRDefault="00936A50" w:rsidP="00493BAD">
      <w:pPr>
        <w:pStyle w:val="Heading1"/>
        <w:jc w:val="left"/>
        <w:rPr>
          <w:b w:val="0"/>
          <w:bCs w:val="0"/>
          <w:sz w:val="36"/>
          <w:szCs w:val="36"/>
          <w:lang w:eastAsia="ko-KR"/>
        </w:rPr>
      </w:pPr>
      <w:bookmarkStart w:id="25" w:name="_Toc66885768"/>
      <w:r w:rsidRPr="006A4974">
        <w:rPr>
          <w:b w:val="0"/>
          <w:bCs w:val="0"/>
          <w:sz w:val="36"/>
          <w:szCs w:val="36"/>
          <w:lang w:eastAsia="ko-KR"/>
        </w:rPr>
        <w:lastRenderedPageBreak/>
        <w:t>Reference list</w:t>
      </w:r>
      <w:bookmarkEnd w:id="25"/>
    </w:p>
    <w:p w14:paraId="548C04FB" w14:textId="23E13EBB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ColorHexa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. (2012). </w:t>
      </w:r>
      <w:proofErr w:type="spellStart"/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Color</w:t>
      </w:r>
      <w:proofErr w:type="spellEnd"/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 xml:space="preserve"> Hex - ColorHexa.com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Available at: </w:t>
      </w:r>
      <w:hyperlink r:id="rId24" w:history="1">
        <w:r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https://www.colorhexa.com/</w:t>
        </w:r>
      </w:hyperlink>
      <w:r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11 Mar. 2021].</w:t>
      </w:r>
    </w:p>
    <w:p w14:paraId="1AA7E209" w14:textId="2620F6B3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Delise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, A. (2020).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Animated Navigation Bar Tutorial | HTML &amp; CSS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YouTube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Available at: </w:t>
      </w:r>
      <w:hyperlink r:id="rId25" w:history="1">
        <w:r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https://www.youtube.com/watch?v=5jWQVhJxU7c&amp;t=530s</w:t>
        </w:r>
      </w:hyperlink>
      <w:r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11 Mar. 2021].</w:t>
      </w:r>
    </w:p>
    <w:p w14:paraId="3597265F" w14:textId="008537DC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Easy Tutorials (2019).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How To Make A Website Using HTML And CSS | Website Design In HTML And CSS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YouTube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Available at: </w:t>
      </w:r>
      <w:hyperlink r:id="rId26" w:history="1">
        <w:r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https://www.youtube.com/watch?v=-2LtZRi6Q0s&amp;t=484s</w:t>
        </w:r>
      </w:hyperlink>
      <w:r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11 Mar. 2021].</w:t>
      </w:r>
    </w:p>
    <w:p w14:paraId="02A7DFB6" w14:textId="4895CAC6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Harding, O. (n.d.).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Clouds against a black sky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. </w:t>
      </w:r>
      <w:proofErr w:type="spellStart"/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Unsplash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Available at: </w:t>
      </w:r>
      <w:hyperlink r:id="rId27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https://unsplash.com/photos/IWMXAfDayhw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11 Mar. 2021].</w:t>
      </w:r>
    </w:p>
    <w:p w14:paraId="7D3DEA62" w14:textId="4DB4AB7F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Mozilla.org. (2021).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CSS Grid Layout - CSS: Cascading Style Sheets | MDN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Available at: </w:t>
      </w:r>
      <w:hyperlink r:id="rId28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https://developer.mozilla.org/en-US/docs/Web/CSS/CSS_Grid_Layout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11 Mar. 2021].</w:t>
      </w:r>
    </w:p>
    <w:p w14:paraId="4B55A452" w14:textId="1BA4F2AD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Nicholl, P. (2009).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Harnessing the Power of External Style Sheets.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 [PowerPoint Presentation] COM109: Interactive Web Authoring. Available at: </w:t>
      </w:r>
      <w:hyperlink r:id="rId29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https://learning.ulster.ac.uk/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3 Mar 2021].</w:t>
      </w:r>
    </w:p>
    <w:p w14:paraId="2F8DABCA" w14:textId="00037E2C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Oelkers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, F. (2016).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Moon against the Sky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. </w:t>
      </w:r>
      <w:proofErr w:type="spellStart"/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Unsplash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Available at: </w:t>
      </w:r>
      <w:hyperlink r:id="rId30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https://unsplash.com/photos/e9rkZKjdlSc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16 Mar. 2021].</w:t>
      </w:r>
    </w:p>
    <w:p w14:paraId="69044197" w14:textId="03C3960D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Ravi (2010).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How do I remove the horizontal scrollbar in a div?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 [online] Stack Overflow. Available at: </w:t>
      </w:r>
      <w:hyperlink r:id="rId31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https://stackoverflow.com/questions/4405954/how-do-i-remove-the-horizontal-scrollbar-in-a-div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16 Mar. 2021].</w:t>
      </w:r>
    </w:p>
    <w:p w14:paraId="63553C8F" w14:textId="6FE41F9D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Refsnes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Data (2015).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JavaScript Form Validation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W3schools.com. Available at: </w:t>
      </w:r>
      <w:hyperlink r:id="rId32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https://www.w3schools.com/js/js_validation.asp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17 Mar. 2021].</w:t>
      </w:r>
    </w:p>
    <w:p w14:paraId="580119B5" w14:textId="6AFA8151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Refsnes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Data (2021a).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CSS Layout - Horizontal &amp; Vertical Align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W3schools.com. Available at: </w:t>
      </w:r>
      <w:hyperlink r:id="rId33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https://www.w3schools.com/css/css_align.asp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16 Mar. 2021].</w:t>
      </w:r>
    </w:p>
    <w:p w14:paraId="3D4413D7" w14:textId="60FD725A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Refsnes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Data (2021b).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HTML button tag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W3schools.com. Available at: </w:t>
      </w:r>
      <w:hyperlink r:id="rId34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https://www.w3schools.com/tags/tag_button.asp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16 Mar. 2021].</w:t>
      </w:r>
    </w:p>
    <w:p w14:paraId="77B9E5D6" w14:textId="7D645C6D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lastRenderedPageBreak/>
        <w:t>Refsnes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Data (2021c).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HTML Entities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W3schools.com. Available at: </w:t>
      </w:r>
      <w:hyperlink r:id="rId35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https://www.w3schools.com/html/html_entities.asp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16 Mar. 2021].</w:t>
      </w:r>
    </w:p>
    <w:p w14:paraId="31B32E91" w14:textId="073EAB2D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Refsnes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Data (2021d).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PX to EM Conversion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W3schools.com. Available at: </w:t>
      </w:r>
      <w:hyperlink r:id="rId36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https://www.w3schools.com/tags/ref_pxtoemconversion.asp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16 Mar. 2021].</w:t>
      </w:r>
    </w:p>
    <w:p w14:paraId="420E32D6" w14:textId="27B115EB" w:rsidR="005929C0" w:rsidRPr="005929C0" w:rsidRDefault="005929C0" w:rsidP="005929C0">
      <w:pPr>
        <w:shd w:val="clear" w:color="auto" w:fill="FFFFFF"/>
        <w:spacing w:after="240" w:line="360" w:lineRule="atLeast"/>
        <w:jc w:val="left"/>
        <w:rPr>
          <w:rFonts w:ascii="Times New Roman" w:eastAsia="Times New Roman" w:hAnsi="Times New Roman" w:cs="Times New Roman"/>
          <w:color w:val="000000"/>
          <w:kern w:val="0"/>
          <w:lang w:eastAsia="ko-KR"/>
        </w:rPr>
      </w:pPr>
      <w:proofErr w:type="spellStart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Refsnes</w:t>
      </w:r>
      <w:proofErr w:type="spellEnd"/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Data (n.d.). </w:t>
      </w:r>
      <w:r w:rsidRPr="005929C0">
        <w:rPr>
          <w:rFonts w:ascii="Times New Roman" w:eastAsia="Times New Roman" w:hAnsi="Times New Roman" w:cs="Times New Roman"/>
          <w:i/>
          <w:iCs/>
          <w:color w:val="000000"/>
          <w:kern w:val="0"/>
          <w:lang w:eastAsia="ko-KR"/>
        </w:rPr>
        <w:t>HTML Background Images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. [online] www.w3schools.com. Available at: </w:t>
      </w:r>
      <w:hyperlink r:id="rId37" w:history="1">
        <w:r w:rsidR="009733C7" w:rsidRPr="005929C0">
          <w:rPr>
            <w:rStyle w:val="Hyperlink"/>
            <w:rFonts w:ascii="Times New Roman" w:eastAsia="Times New Roman" w:hAnsi="Times New Roman" w:cs="Times New Roman"/>
            <w:kern w:val="0"/>
            <w:lang w:eastAsia="ko-KR"/>
          </w:rPr>
          <w:t>https://www.w3schools.com/html/html_images_background.asp</w:t>
        </w:r>
      </w:hyperlink>
      <w:r w:rsidR="009733C7">
        <w:rPr>
          <w:rFonts w:ascii="Times New Roman" w:eastAsia="Times New Roman" w:hAnsi="Times New Roman" w:cs="Times New Roman"/>
          <w:color w:val="000000"/>
          <w:kern w:val="0"/>
          <w:lang w:eastAsia="ko-KR"/>
        </w:rPr>
        <w:t xml:space="preserve"> </w:t>
      </w:r>
      <w:r w:rsidRPr="005929C0">
        <w:rPr>
          <w:rFonts w:ascii="Times New Roman" w:eastAsia="Times New Roman" w:hAnsi="Times New Roman" w:cs="Times New Roman"/>
          <w:color w:val="000000"/>
          <w:kern w:val="0"/>
          <w:lang w:eastAsia="ko-KR"/>
        </w:rPr>
        <w:t>[Accessed 11 Mar. 2021].</w:t>
      </w:r>
    </w:p>
    <w:p w14:paraId="5FFA972D" w14:textId="77777777" w:rsidR="0080198C" w:rsidRPr="006A4974" w:rsidRDefault="0080198C" w:rsidP="0080198C"/>
    <w:sectPr w:rsidR="0080198C" w:rsidRPr="006A4974" w:rsidSect="007E0D6D">
      <w:headerReference w:type="default" r:id="rId38"/>
      <w:footerReference w:type="default" r:id="rId39"/>
      <w:headerReference w:type="first" r:id="rId4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12E76" w14:textId="77777777" w:rsidR="004D6492" w:rsidRDefault="004D6492">
      <w:pPr>
        <w:spacing w:line="240" w:lineRule="auto"/>
      </w:pPr>
      <w:r>
        <w:separator/>
      </w:r>
    </w:p>
    <w:p w14:paraId="388063DF" w14:textId="77777777" w:rsidR="004D6492" w:rsidRDefault="004D6492"/>
  </w:endnote>
  <w:endnote w:type="continuationSeparator" w:id="0">
    <w:p w14:paraId="5B4C73A0" w14:textId="77777777" w:rsidR="004D6492" w:rsidRDefault="004D6492">
      <w:pPr>
        <w:spacing w:line="240" w:lineRule="auto"/>
      </w:pPr>
      <w:r>
        <w:continuationSeparator/>
      </w:r>
    </w:p>
    <w:p w14:paraId="1EFCAB9A" w14:textId="77777777" w:rsidR="004D6492" w:rsidRDefault="004D64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B7A58" w14:textId="00353B8E" w:rsidR="00F561EE" w:rsidRDefault="00F561EE">
    <w:pPr>
      <w:pStyle w:val="Footer"/>
    </w:pPr>
    <w:r>
      <w:t>B00812143</w:t>
    </w:r>
    <w:r>
      <w:ptab w:relativeTo="margin" w:alignment="center" w:leader="none"/>
    </w:r>
    <w:r>
      <w:ptab w:relativeTo="margin" w:alignment="right" w:leader="none"/>
    </w:r>
    <w:r>
      <w:t>COM109 Interactive Web Authoring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A59BF" w14:textId="77777777" w:rsidR="004D6492" w:rsidRDefault="004D6492">
      <w:pPr>
        <w:spacing w:line="240" w:lineRule="auto"/>
      </w:pPr>
      <w:r>
        <w:separator/>
      </w:r>
    </w:p>
    <w:p w14:paraId="1B31F8DD" w14:textId="77777777" w:rsidR="004D6492" w:rsidRDefault="004D6492"/>
  </w:footnote>
  <w:footnote w:type="continuationSeparator" w:id="0">
    <w:p w14:paraId="0EF7A634" w14:textId="77777777" w:rsidR="004D6492" w:rsidRDefault="004D6492">
      <w:pPr>
        <w:spacing w:line="240" w:lineRule="auto"/>
      </w:pPr>
      <w:r>
        <w:continuationSeparator/>
      </w:r>
    </w:p>
    <w:p w14:paraId="4DAFD61B" w14:textId="77777777" w:rsidR="004D6492" w:rsidRDefault="004D64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A247D" w14:textId="7599F4B9" w:rsidR="00E81978" w:rsidRDefault="004D6492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B5EC421CED5942EC809742A9FA75EAD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E0D6D">
          <w:rPr>
            <w:rStyle w:val="Strong"/>
            <w:caps w:val="0"/>
          </w:rPr>
          <w:t>Multipage Website Report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7E0D6D">
      <w:rPr>
        <w:rStyle w:val="Strong"/>
        <w:caps w:val="0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BC182" w14:textId="31150019" w:rsidR="00E81978" w:rsidRPr="007E0D6D" w:rsidRDefault="007E0D6D">
    <w:pPr>
      <w:pStyle w:val="Header"/>
      <w:rPr>
        <w:rStyle w:val="Strong"/>
      </w:rPr>
    </w:pPr>
    <w:r>
      <w:t>Multipage Website Report</w:t>
    </w:r>
    <w:r>
      <w:tab/>
    </w:r>
    <w:r>
      <w:tab/>
    </w:r>
    <w:r>
      <w:tab/>
    </w:r>
    <w:r>
      <w:tab/>
    </w:r>
    <w:r>
      <w:tab/>
    </w:r>
    <w:r>
      <w:tab/>
    </w:r>
    <w:r>
      <w:tab/>
      <w:t>B00812143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D6D"/>
    <w:rsid w:val="00046BB6"/>
    <w:rsid w:val="00074332"/>
    <w:rsid w:val="000D3F41"/>
    <w:rsid w:val="000F6254"/>
    <w:rsid w:val="001A6205"/>
    <w:rsid w:val="001F7E14"/>
    <w:rsid w:val="00205A61"/>
    <w:rsid w:val="002D53E8"/>
    <w:rsid w:val="00306844"/>
    <w:rsid w:val="00343E7D"/>
    <w:rsid w:val="00355DCA"/>
    <w:rsid w:val="00361BE1"/>
    <w:rsid w:val="00391527"/>
    <w:rsid w:val="003D1681"/>
    <w:rsid w:val="0041582C"/>
    <w:rsid w:val="00493BAD"/>
    <w:rsid w:val="004D6492"/>
    <w:rsid w:val="004F0DD2"/>
    <w:rsid w:val="00551A02"/>
    <w:rsid w:val="005534FA"/>
    <w:rsid w:val="005929C0"/>
    <w:rsid w:val="005B3681"/>
    <w:rsid w:val="005D2AD6"/>
    <w:rsid w:val="005D3A03"/>
    <w:rsid w:val="00642357"/>
    <w:rsid w:val="00657430"/>
    <w:rsid w:val="006A4974"/>
    <w:rsid w:val="006B2C63"/>
    <w:rsid w:val="006B5013"/>
    <w:rsid w:val="006D1316"/>
    <w:rsid w:val="006F0B9A"/>
    <w:rsid w:val="00734417"/>
    <w:rsid w:val="007E0D6D"/>
    <w:rsid w:val="007F1BA3"/>
    <w:rsid w:val="007F3823"/>
    <w:rsid w:val="008002C0"/>
    <w:rsid w:val="0080198C"/>
    <w:rsid w:val="008707B7"/>
    <w:rsid w:val="008767B9"/>
    <w:rsid w:val="00887EA1"/>
    <w:rsid w:val="008C5323"/>
    <w:rsid w:val="008D6504"/>
    <w:rsid w:val="009140B9"/>
    <w:rsid w:val="00914B93"/>
    <w:rsid w:val="00936A50"/>
    <w:rsid w:val="009733C7"/>
    <w:rsid w:val="009A6A3B"/>
    <w:rsid w:val="009E7619"/>
    <w:rsid w:val="009F678A"/>
    <w:rsid w:val="00A27B63"/>
    <w:rsid w:val="00AE2FEA"/>
    <w:rsid w:val="00B6479E"/>
    <w:rsid w:val="00B77F5D"/>
    <w:rsid w:val="00B823AA"/>
    <w:rsid w:val="00BA45DB"/>
    <w:rsid w:val="00BB38F0"/>
    <w:rsid w:val="00BF4184"/>
    <w:rsid w:val="00C0601E"/>
    <w:rsid w:val="00C06C01"/>
    <w:rsid w:val="00C31D30"/>
    <w:rsid w:val="00C45B34"/>
    <w:rsid w:val="00C604CB"/>
    <w:rsid w:val="00CD6E39"/>
    <w:rsid w:val="00CF2D4D"/>
    <w:rsid w:val="00CF6E91"/>
    <w:rsid w:val="00D21A67"/>
    <w:rsid w:val="00D64486"/>
    <w:rsid w:val="00D85B68"/>
    <w:rsid w:val="00E47693"/>
    <w:rsid w:val="00E5760E"/>
    <w:rsid w:val="00E6004D"/>
    <w:rsid w:val="00E81978"/>
    <w:rsid w:val="00E90DA5"/>
    <w:rsid w:val="00F379B7"/>
    <w:rsid w:val="00F525FA"/>
    <w:rsid w:val="00F561EE"/>
    <w:rsid w:val="00F759B9"/>
    <w:rsid w:val="00FB45F3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ABC47"/>
  <w15:chartTrackingRefBased/>
  <w15:docId w15:val="{3E254D81-69D8-45FA-B9B6-838D9590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D6D"/>
    <w:pPr>
      <w:ind w:firstLine="0"/>
      <w:jc w:val="both"/>
    </w:pPr>
    <w:rPr>
      <w:kern w:val="24"/>
      <w:lang w:val="en-GB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7E0D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0D6D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1527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36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-2LtZRi6Q0s&amp;t=484s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www.w3schools.com/tags/tag_button.asp" TargetMode="Externa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earning.ulster.ac.uk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colorhexa.com/" TargetMode="External"/><Relationship Id="rId32" Type="http://schemas.openxmlformats.org/officeDocument/2006/relationships/hyperlink" Target="https://www.w3schools.com/js/js_validation.asp" TargetMode="External"/><Relationship Id="rId37" Type="http://schemas.openxmlformats.org/officeDocument/2006/relationships/hyperlink" Target="https://www.w3schools.com/html/html_images_background.asp" TargetMode="External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.mozilla.org/en-US/docs/Web/CSS/CSS_Grid_Layout" TargetMode="External"/><Relationship Id="rId36" Type="http://schemas.openxmlformats.org/officeDocument/2006/relationships/hyperlink" Target="https://www.w3schools.com/tags/ref_pxtoemconversion.as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tackoverflow.com/questions/4405954/how-do-i-remove-the-horizontal-scrollbar-in-a-div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unsplash.com/photos/IWMXAfDayhw" TargetMode="External"/><Relationship Id="rId30" Type="http://schemas.openxmlformats.org/officeDocument/2006/relationships/hyperlink" Target="https://unsplash.com/photos/e9rkZKjdlSc" TargetMode="External"/><Relationship Id="rId35" Type="http://schemas.openxmlformats.org/officeDocument/2006/relationships/hyperlink" Target="https://www.w3schools.com/html/html_entities.asp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5jWQVhJxU7c&amp;t=530s" TargetMode="External"/><Relationship Id="rId33" Type="http://schemas.openxmlformats.org/officeDocument/2006/relationships/hyperlink" Target="https://www.w3schools.com/css/css_align.asp" TargetMode="External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iac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5EC421CED5942EC809742A9FA75EA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9E98A5-9C64-4719-8E9F-D617306DC626}"/>
      </w:docPartPr>
      <w:docPartBody>
        <w:p w:rsidR="00696294" w:rsidRDefault="00EC2B4D">
          <w:pPr>
            <w:pStyle w:val="B5EC421CED5942EC809742A9FA75EAD0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78"/>
    <w:rsid w:val="00470678"/>
    <w:rsid w:val="00696294"/>
    <w:rsid w:val="00D64734"/>
    <w:rsid w:val="00EA73EE"/>
    <w:rsid w:val="00EC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B5EC421CED5942EC809742A9FA75EAD0">
    <w:name w:val="B5EC421CED5942EC809742A9FA75EA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Multipage Website Report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288</TotalTime>
  <Pages>11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Rose</dc:creator>
  <cp:keywords/>
  <dc:description/>
  <cp:lastModifiedBy>Alicja Kanafa</cp:lastModifiedBy>
  <cp:revision>50</cp:revision>
  <dcterms:created xsi:type="dcterms:W3CDTF">2021-03-17T10:59:00Z</dcterms:created>
  <dcterms:modified xsi:type="dcterms:W3CDTF">2021-03-18T06:08:00Z</dcterms:modified>
</cp:coreProperties>
</file>